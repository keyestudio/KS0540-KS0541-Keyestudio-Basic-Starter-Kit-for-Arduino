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0" w:name="_Toc11163"/>
      <w:bookmarkStart w:id="1" w:name="_Toc14067"/>
      <w:bookmarkStart w:id="2" w:name="_Toc23360"/>
      <w:bookmarkStart w:id="3" w:name="_Toc23396"/>
      <w:bookmarkStart w:id="4" w:name="_Toc28709"/>
      <w:bookmarkStart w:id="5" w:name="_Toc16728"/>
      <w:r>
        <w:rPr>
          <w:rFonts w:hint="eastAsia" w:ascii="微软雅黑" w:hAnsi="微软雅黑" w:eastAsia="微软雅黑" w:cs="微软雅黑"/>
          <w:lang w:val="en-US" w:eastAsia="zh-CN"/>
        </w:rPr>
        <w:t>Getting Started with KidsBlock Software</w:t>
      </w:r>
    </w:p>
    <w:p>
      <w:pPr>
        <w:pStyle w:val="2"/>
        <w:rPr>
          <w:rFonts w:hint="default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We will take Windows system as an example. As for MacOS system, just follow this instruction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Main Page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07405" cy="3490595"/>
            <wp:effectExtent l="0" t="0" r="17145" b="146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2"/>
        <w:rPr>
          <w:rFonts w:hint="eastAsia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09575" cy="238125"/>
            <wp:effectExtent l="0" t="0" r="9525" b="9525"/>
            <wp:docPr id="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to select the language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666750" cy="914400"/>
            <wp:effectExtent l="0" t="0" r="0" b="0"/>
            <wp:docPr id="141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 descr="无标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7650" cy="276225"/>
            <wp:effectExtent l="0" t="0" r="0" b="9525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to select“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 driver</w:t>
      </w:r>
      <w:r>
        <w:rPr>
          <w:rFonts w:hint="default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 xml:space="preserve">(Note: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highlight w:val="green"/>
          <w:lang w:val="en-US" w:eastAsia="zh-CN"/>
        </w:rPr>
        <w:t>During driver installation, the CH341SER and CP210X drivers are installed by default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. If the computer has already installed the driver, just skip the following instructions.)</w:t>
      </w:r>
    </w:p>
    <w:p>
      <w:pPr>
        <w:pStyle w:val="2"/>
      </w:pPr>
      <w:r>
        <w:drawing>
          <wp:inline distT="0" distB="0" distL="114300" distR="114300">
            <wp:extent cx="2200275" cy="15049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A.</w:t>
      </w:r>
      <w:bookmarkStart w:id="9" w:name="_GoBack"/>
      <w:bookmarkEnd w:id="9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Then select "Next" on the "Device Driver Installation Wizard" page.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4791075" cy="37242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B. After a while, click on "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Finish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".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drawing>
          <wp:inline distT="0" distB="0" distL="114300" distR="114300">
            <wp:extent cx="4733925" cy="3657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781550" cy="3714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Click on "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".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210" w:leftChars="0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791075" cy="370522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If </w:t>
      </w:r>
      <w:bookmarkStart w:id="6" w:name="OLE_LINK4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a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Windows 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ecurity page appears</w:t>
      </w:r>
      <w:bookmarkEnd w:id="6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, choose“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 Then click“</w:t>
      </w:r>
      <w:bookmarkStart w:id="7" w:name="OLE_LINK3"/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bookmarkEnd w:id="7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4314825" cy="22479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190875" cy="1162050"/>
            <wp:effectExtent l="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If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the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Windows 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ecurity page appears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again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, select“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pStyle w:val="2"/>
        <w:rPr>
          <w:rFonts w:hint="default"/>
          <w:lang w:val="en-US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4419600" cy="221932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lick on "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highlight w:val="none"/>
          <w:lang w:val="en-US" w:eastAsia="zh-CN"/>
        </w:rPr>
        <w:t>Finish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".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62500" cy="371475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If a security page appears, choose“</w:t>
      </w:r>
      <w:r>
        <w:rPr>
          <w:rFonts w:hint="default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 Then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781550" cy="22383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/>
        </w:rPr>
      </w:pPr>
      <w:r>
        <w:drawing>
          <wp:inline distT="0" distB="0" distL="114300" distR="114300">
            <wp:extent cx="3190875" cy="116205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OLE_LINK2"/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</w:p>
    <w:bookmarkEnd w:id="8"/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After a while, click "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Finish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".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3190875" cy="117157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Click on“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Extract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810125" cy="3733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72025" cy="3714750"/>
            <wp:effectExtent l="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Select“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 accept this agreement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”and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81550" cy="371475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Finish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91075" cy="370522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After a while,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3990975" cy="2609850"/>
            <wp:effectExtent l="0" t="0" r="952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After a few seconds, the driver installation is complete, then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OK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90975" cy="2609850"/>
            <wp:effectExtent l="0" t="0" r="9525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Then click </w:t>
      </w:r>
      <w:r>
        <w:drawing>
          <wp:inline distT="0" distB="0" distL="114300" distR="114300">
            <wp:extent cx="1333500" cy="228600"/>
            <wp:effectExtent l="0" t="0" r="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t>to enter the main page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. 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You can select the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needed 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control board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Plus motherboard is required for this project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 Click the Plus board first, then click 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Connect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”.  This means that the Plus board is connected.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Go to Editor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”to go back to the code editor. In this way, we will see that </w:t>
      </w:r>
      <w:r>
        <w:drawing>
          <wp:inline distT="0" distB="0" distL="114300" distR="114300">
            <wp:extent cx="1333500" cy="228600"/>
            <wp:effectExtent l="0" t="0" r="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become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52450" cy="238125"/>
            <wp:effectExtent l="0" t="0" r="0" b="952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 and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1047750" cy="247650"/>
            <wp:effectExtent l="0" t="0" r="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turn into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1857375" cy="238125"/>
            <wp:effectExtent l="0" t="0" r="9525" b="9525"/>
            <wp:docPr id="7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.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This indicates that the Plus motherboard and the port (COM) have been connected.                        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2553970</wp:posOffset>
                </wp:positionV>
                <wp:extent cx="202565" cy="428625"/>
                <wp:effectExtent l="10795" t="4445" r="15240" b="24130"/>
                <wp:wrapNone/>
                <wp:docPr id="78" name="下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pt;margin-top:201.1pt;height:33.75pt;width:15.95pt;z-index:251659264;mso-width-relative:page;mso-height-relative:page;" fillcolor="#FF0000" filled="t" stroked="t" coordsize="21600,21600" o:gfxdata="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i&#10;3DkX2QAAAAsBAAAPAAAAAAAAAAEAIAAAACIAAABkcnMvZG93bnJldi54bWxQSwECFAAUAAAACACH&#10;TuJAHArKoCMCAAB4BAAADgAAAAAAAAABACAAAAAoAQAAZHJzL2Uyb0RvYy54bWxQSwUGAAAAAAYA&#10;BgBZAQAAvQUAAAAA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838450" cy="2533650"/>
            <wp:effectExtent l="0" t="0" r="0" b="0"/>
            <wp:docPr id="7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3750310</wp:posOffset>
                </wp:positionV>
                <wp:extent cx="202565" cy="428625"/>
                <wp:effectExtent l="10795" t="4445" r="15240" b="24130"/>
                <wp:wrapNone/>
                <wp:docPr id="79" name="下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pt;margin-top:295.3pt;height:33.75pt;width:15.95pt;z-index:251660288;mso-width-relative:page;mso-height-relative:page;" fillcolor="#FF0000" filled="t" stroked="t" coordsize="21600,21600" o:gfxdata="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zup29oAAAALAQAADwAAAAAAAAABACAAAAAiAAAAZHJzL2Rvd25yZXYueG1sUEsBAhQAFAAAAAgA&#10;h07iQK1iiyA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629150" cy="3733800"/>
            <wp:effectExtent l="0" t="0" r="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3526790</wp:posOffset>
                </wp:positionV>
                <wp:extent cx="202565" cy="428625"/>
                <wp:effectExtent l="10795" t="4445" r="15240" b="24130"/>
                <wp:wrapNone/>
                <wp:docPr id="81" name="下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1.15pt;margin-top:277.7pt;height:33.75pt;width:15.95pt;z-index:251661312;mso-width-relative:page;mso-height-relative:page;" fillcolor="#FF0000" filled="t" stroked="t" coordsize="21600,21600" o:gfxdata="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j1&#10;HeLaAAAACwEAAA8AAAAAAAAAAQAgAAAAIgAAAGRycy9kb3ducmV2LnhtbFBLAQIUABQAAAAIAIdO&#10;4kAocZWeIQIAAHgEAAAOAAAAAAAAAAEAIAAAACk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629150" cy="3400425"/>
            <wp:effectExtent l="0" t="0" r="0" b="952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6185535" cy="3723005"/>
            <wp:effectExtent l="0" t="0" r="5715" b="1079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If the PLUS board has been connected, but the icon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doesn</w:t>
      </w:r>
      <w:r>
        <w:rPr>
          <w:rFonts w:hint="default" w:ascii="微软雅黑" w:hAnsi="微软雅黑" w:eastAsia="微软雅黑" w:cs="微软雅黑"/>
          <w:sz w:val="21"/>
          <w:szCs w:val="21"/>
          <w:highlight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t turn into the icon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1857375" cy="238125"/>
            <wp:effectExtent l="0" t="0" r="9525" b="952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>, you need to manually click</w:t>
      </w:r>
      <w:r>
        <w:rPr>
          <w:highlight w:val="none"/>
        </w:rPr>
        <w:drawing>
          <wp:inline distT="0" distB="0" distL="114300" distR="114300">
            <wp:extent cx="1047750" cy="247650"/>
            <wp:effectExtent l="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none"/>
          <w:lang w:val="en-US" w:eastAsia="zh-CN"/>
        </w:rPr>
        <w:t>t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 xml:space="preserve">o connect to the port (COM). </w: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 xml:space="preserve">First click </w:t>
      </w:r>
      <w:r>
        <w:rPr>
          <w:highlight w:val="none"/>
        </w:rPr>
        <w:drawing>
          <wp:inline distT="0" distB="0" distL="114300" distR="114300">
            <wp:extent cx="1047750" cy="247650"/>
            <wp:effectExtent l="0" t="0" r="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6039485" cy="3632835"/>
            <wp:effectExtent l="0" t="0" r="18415" b="571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18415</wp:posOffset>
                </wp:positionV>
                <wp:extent cx="202565" cy="428625"/>
                <wp:effectExtent l="10795" t="4445" r="15240" b="24130"/>
                <wp:wrapNone/>
                <wp:docPr id="90" name="下箭头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5pt;margin-top:1.45pt;height:33.75pt;width:15.95pt;z-index:251662336;mso-width-relative:page;mso-height-relative:page;" fillcolor="#FF0000" filled="t" stroked="t" coordsize="21600,21600" o:gfxdata="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LH2yrX&#10;AAAACAEAAA8AAAAAAAAAAQAgAAAAIgAAAGRycy9kb3ducmV2LnhtbFBLAQIUABQAAAAIAIdO4kDr&#10;2zKiIQIAAHgEAAAOAAAAAAAAAAEAIAAAACYBAABkcnMvZTJvRG9jLnhtbFBLBQYAAAAABgAGAFkB&#10;AAC5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Then select“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Connect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”, as shown below;</w: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3760470</wp:posOffset>
                </wp:positionV>
                <wp:extent cx="202565" cy="428625"/>
                <wp:effectExtent l="10795" t="4445" r="15240" b="24130"/>
                <wp:wrapNone/>
                <wp:docPr id="106" name="下箭头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3.65pt;margin-top:296.1pt;height:33.75pt;width:15.95pt;z-index:251664384;mso-width-relative:page;mso-height-relative:page;" fillcolor="#FF0000" filled="t" stroked="t" coordsize="21600,21600" o:gfxdata="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qBzd9oAAAALAQAADwAAAAAAAAABACAAAAAiAAAAZHJzL2Rvd25yZXYueG1sUEsBAhQAFAAAAAgA&#10;h07iQJAhMvgjAgAAeg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     </w:t>
      </w:r>
      <w:r>
        <w:drawing>
          <wp:inline distT="0" distB="0" distL="114300" distR="114300">
            <wp:extent cx="4648200" cy="3752850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After successful connection, the "Connected" page will appear, which indicates that the port is connected.</w: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3501390</wp:posOffset>
                </wp:positionV>
                <wp:extent cx="202565" cy="428625"/>
                <wp:effectExtent l="10795" t="4445" r="15240" b="24130"/>
                <wp:wrapNone/>
                <wp:docPr id="94" name="下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.8pt;margin-top:275.7pt;height:33.75pt;width:15.95pt;z-index:251663360;mso-width-relative:page;mso-height-relative:page;" fillcolor="#FF0000" filled="t" stroked="t" coordsize="21600,21600" o:gfxdata="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2HKsENoAAAALAQAADwAAAAAAAAABACAAAAAiAAAAZHJzL2Rvd25yZXYueG1sUEsBAhQAFAAAAAgA&#10;h07iQOxzpM4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     </w:t>
      </w:r>
      <w:r>
        <w:drawing>
          <wp:inline distT="0" distB="0" distL="114300" distR="114300">
            <wp:extent cx="4648200" cy="3419475"/>
            <wp:effectExtent l="0" t="0" r="0" b="9525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If you intend to disconnect the port, just click the icon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1857375" cy="238125"/>
            <wp:effectExtent l="0" t="0" r="9525" b="9525"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and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Disconnect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”in the Plus page, as shown below: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5824220" cy="3505835"/>
            <wp:effectExtent l="0" t="0" r="5080" b="1841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    </w:t>
      </w:r>
      <w:r>
        <w:drawing>
          <wp:inline distT="0" distB="0" distL="114300" distR="114300">
            <wp:extent cx="4638675" cy="3419475"/>
            <wp:effectExtent l="0" t="0" r="9525" b="952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宋体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6. The PLUS motherboard and port (COM) are connected, then click </w:t>
      </w:r>
      <w:r>
        <w:drawing>
          <wp:inline distT="0" distB="0" distL="114300" distR="114300">
            <wp:extent cx="876300" cy="26670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to switch the mode, then the mode </w:t>
      </w:r>
      <w:r>
        <w:drawing>
          <wp:inline distT="0" distB="0" distL="114300" distR="114300">
            <wp:extent cx="876300" cy="266700"/>
            <wp:effectExtent l="0" t="0" r="0" b="0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switches in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to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914400" cy="285750"/>
            <wp:effectExtent l="0" t="0" r="0" b="0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79820" cy="3721735"/>
            <wp:effectExtent l="0" t="0" r="11430" b="1206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11430</wp:posOffset>
                </wp:positionV>
                <wp:extent cx="158750" cy="381000"/>
                <wp:effectExtent l="10160" t="4445" r="21590" b="14605"/>
                <wp:wrapNone/>
                <wp:docPr id="132" name="下箭头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81000"/>
                        </a:xfrm>
                        <a:prstGeom prst="downArrow">
                          <a:avLst>
                            <a:gd name="adj1" fmla="val 50000"/>
                            <a:gd name="adj2" fmla="val 6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3.45pt;margin-top:0.9pt;height:30pt;width:12.5pt;z-index:251666432;mso-width-relative:page;mso-height-relative:page;" fillcolor="#FF0000" filled="t" stroked="t" coordsize="21600,21600" o:gfxdata="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94TifVAAAACAEA&#10;AA8AAAAAAAAAAQAgAAAAIgAAAGRycy9kb3ducmV2LnhtbFBLAQIUABQAAAAIAIdO4kDlVV0yHQIA&#10;AHoEAAAOAAAAAAAAAAEAIAAAACQBAABkcnMvZTJvRG9jLnhtbFBLBQYAAAAABgAGAFkBAACzBQAA&#10;AAA=&#10;" adj="16200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4530725</wp:posOffset>
                </wp:positionV>
                <wp:extent cx="202565" cy="428625"/>
                <wp:effectExtent l="10795" t="4445" r="15240" b="24130"/>
                <wp:wrapNone/>
                <wp:docPr id="122" name="下箭头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2pt;margin-top:356.75pt;height:33.75pt;width:15.95pt;z-index:251665408;mso-width-relative:page;mso-height-relative:page;" fillcolor="#FF0000" filled="t" stroked="t" coordsize="21600,21600" o:gfxdata="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7zL3raAAAACwEAAA8AAAAAAAAAAQAgAAAAIgAAAGRycy9kb3ducmV2LnhtbFBLAQIUABQAAAAI&#10;AIdO4kDh+2utJAIAAHoEAAAOAAAAAAAAAAEAIAAAACkBAABkcnMvZTJvRG9jLnhtbFBLBQYAAAAA&#10;BgAGAFkBAAC/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6185535" cy="3728085"/>
            <wp:effectExtent l="0" t="0" r="5715" b="571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6181090" cy="3984625"/>
            <wp:effectExtent l="0" t="0" r="10160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69265" cy="433705"/>
            <wp:effectExtent l="0" t="0" r="6985" b="4445"/>
            <wp:docPr id="13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is used to add extension.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69265" cy="433705"/>
            <wp:effectExtent l="0" t="0" r="6985" b="4445"/>
            <wp:docPr id="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to enter extension library interface, and then click a sensor or module to add its corresponding extension. For example, if you need to add a passive buzzer, click "Passive Buzzer" module</w:t>
      </w:r>
      <w:r>
        <w:drawing>
          <wp:inline distT="0" distB="0" distL="114300" distR="114300">
            <wp:extent cx="809625" cy="621665"/>
            <wp:effectExtent l="0" t="0" r="9525" b="698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 Then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Not loaded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”becomes“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Loaded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”, which means that the "Passive Buzzer" module is successfully added.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1746250</wp:posOffset>
                </wp:positionV>
                <wp:extent cx="433705" cy="243205"/>
                <wp:effectExtent l="4445" t="12700" r="19050" b="29845"/>
                <wp:wrapNone/>
                <wp:docPr id="130" name="右箭头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205"/>
                        </a:xfrm>
                        <a:prstGeom prst="rightArrow">
                          <a:avLst>
                            <a:gd name="adj1" fmla="val 50000"/>
                            <a:gd name="adj2" fmla="val 44582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45pt;margin-top:137.5pt;height:19.15pt;width:34.15pt;z-index:251668480;mso-width-relative:page;mso-height-relative:page;" fillcolor="#FF0000" filled="t" stroked="t" coordsize="21600,21600" o:gfxdata="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7h&#10;yw3ZAAAACwEAAA8AAAAAAAAAAQAgAAAAIgAAAGRycy9kb3ducmV2LnhtbFBLAQIUABQAAAAIAIdO&#10;4kB0v+qGIgIAAHsEAAAOAAAAAAAAAAEAIAAAACg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48" name="图片 48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~FC9B7Y1B9IY@~J%XE7{0NX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857500" cy="4048125"/>
            <wp:effectExtent l="0" t="0" r="0" b="9525"/>
            <wp:docPr id="35" name="图片 35" descr="V1T5K_(UO)6$C2VO[QF92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V1T5K_(UO)6$C2VO[QF92OQ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Click </w:t>
      </w:r>
      <w:r>
        <w:drawing>
          <wp:inline distT="0" distB="0" distL="114300" distR="114300">
            <wp:extent cx="695325" cy="238125"/>
            <wp:effectExtent l="0" t="0" r="9525" b="952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to return to the code editor interface,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and you can see the added "passive buzzer" command block in the blocks list. 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4886325" cy="23336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If you intend to delete the "Passive buzzer", just click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69265" cy="433705"/>
            <wp:effectExtent l="0" t="0" r="6985" b="4445"/>
            <wp:docPr id="12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to enter the extension library interface again, and click the "passive buzzer" module </w:t>
      </w:r>
      <w:r>
        <w:drawing>
          <wp:inline distT="0" distB="0" distL="114300" distR="114300">
            <wp:extent cx="809625" cy="621665"/>
            <wp:effectExtent l="0" t="0" r="9525" b="6985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 Then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Loaded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becomes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Not loaded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”, which means that the "passive buzzer" module has been deleted successfully.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857500" cy="4048125"/>
            <wp:effectExtent l="0" t="0" r="0" b="9525"/>
            <wp:docPr id="30" name="图片 30" descr="V1T5K_(UO)6$C2VO[QF92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1T5K_(UO)6$C2VO[QF92OQ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1540510</wp:posOffset>
                </wp:positionV>
                <wp:extent cx="433705" cy="243840"/>
                <wp:effectExtent l="4445" t="12700" r="19050" b="29210"/>
                <wp:wrapNone/>
                <wp:docPr id="125" name="右箭头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840"/>
                        </a:xfrm>
                        <a:prstGeom prst="rightArrow">
                          <a:avLst>
                            <a:gd name="adj1" fmla="val 50000"/>
                            <a:gd name="adj2" fmla="val 44466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35pt;margin-top:121.3pt;height:19.2pt;width:34.15pt;z-index:251667456;mso-width-relative:page;mso-height-relative:page;" fillcolor="#FF0000" filled="t" stroked="t" coordsize="21600,21600" o:gfxdata="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8V&#10;UyjYAAAACwEAAA8AAAAAAAAAAQAgAAAAIgAAAGRycy9kb3ducmV2LnhtbFBLAQIUABQAAAAIAIdO&#10;4kA4dsiaIwIAAHsEAAAOAAAAAAAAAAEAIAAAACc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29" name="图片 29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~FC9B7Y1B9IY@~J%XE7{0NX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</w:p>
    <w:bookmarkEnd w:id="0"/>
    <w:bookmarkEnd w:id="1"/>
    <w:bookmarkEnd w:id="2"/>
    <w:bookmarkEnd w:id="3"/>
    <w:bookmarkEnd w:id="4"/>
    <w:bookmarkEnd w:id="5"/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bidi w:val="0"/>
        <w:ind w:leftChars="0"/>
        <w:rPr>
          <w:rFonts w:hint="default" w:ascii="微软雅黑" w:hAnsi="微软雅黑" w:eastAsia="微软雅黑" w:cs="微软雅黑"/>
          <w:color w:val="FF0000"/>
          <w:sz w:val="20"/>
          <w:szCs w:val="20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0"/>
          <w:szCs w:val="20"/>
          <w:highlight w:val="green"/>
          <w:lang w:val="en-US" w:eastAsia="zh-CN"/>
        </w:rPr>
        <w:t>Methods to Open Existing SB3 Type Files</w:t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Method 1: Double-click the SB3 type files, which can open the SB3 type file. </w:t>
      </w:r>
    </w:p>
    <w:p>
      <w:pPr>
        <w:pStyle w:val="2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For example, if you want to open the 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1485900" cy="2095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file, just double-click it.</w:t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6182360" cy="2818130"/>
            <wp:effectExtent l="0" t="0" r="8890" b="127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Method 2: Open the Kidsblock software, first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file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”, then“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Load from your computer</w:t>
      </w:r>
      <w: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，select the SB3 type file you need to open on your computer. (e.g.: 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1485900" cy="2095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file)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1569085</wp:posOffset>
                </wp:positionV>
                <wp:extent cx="180975" cy="428625"/>
                <wp:effectExtent l="12700" t="12700" r="15875" b="1587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5710" y="8823325"/>
                          <a:ext cx="180975" cy="4286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3.3pt;margin-top:123.55pt;height:33.75pt;width:14.25pt;z-index:251669504;v-text-anchor:middle;mso-width-relative:page;mso-height-relative:page;" fillcolor="#FF0000" filled="t" stroked="t" coordsize="21600,21600" o:gfxdata="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fMVAM2wAAAAsBAAAPAAAAAAAAAAEAIAAAACIA&#10;AABkcnMvZG93bnJldi54bWxQSwECFAAUAAAACACHTuJAzC6jYHgCAADyBAAADgAAAAAAAAABACAA&#10;AAAqAQAAZHJzL2Uyb0RvYy54bWxQSwUGAAAAAAYABgBZAQAAFAYAAAAA&#10;" adj="17040,5400">
                <v:fill on="t" focussize="0,0"/>
                <v:stroke weight="2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                                  </w:t>
      </w:r>
      <w:r>
        <w:drawing>
          <wp:inline distT="0" distB="0" distL="114300" distR="114300">
            <wp:extent cx="1857375" cy="1514475"/>
            <wp:effectExtent l="0" t="0" r="9525" b="952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   </w:t>
      </w:r>
    </w:p>
    <w:p>
      <w:pPr>
        <w:pStyle w:val="2"/>
        <w:rPr>
          <w:rFonts w:hint="eastAsia" w:eastAsia="宋体"/>
          <w:lang w:val="en-US" w:eastAsia="zh-CN"/>
        </w:rPr>
      </w:pPr>
    </w:p>
    <w:p>
      <w:pPr>
        <w:pStyle w:val="2"/>
        <w:rPr>
          <w:rFonts w:hint="default" w:ascii="微软雅黑" w:hAnsi="微软雅黑" w:eastAsia="宋体" w:cs="微软雅黑"/>
          <w:sz w:val="20"/>
          <w:szCs w:val="20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3129280</wp:posOffset>
                </wp:positionV>
                <wp:extent cx="182245" cy="342900"/>
                <wp:effectExtent l="12700" t="12700" r="14605" b="25400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6465" y="3789680"/>
                          <a:ext cx="182245" cy="3429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7pt;margin-top:246.4pt;height:27pt;width:14.35pt;z-index:251670528;v-text-anchor:middle;mso-width-relative:page;mso-height-relative:page;" fillcolor="#FF0000" filled="t" stroked="t" coordsize="21600,21600" o:gfxdata="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hUSqJ2gAAAAsBAAAPAAAAAAAAAAEAIAAAACIAAABk&#10;cnMvZG93bnJldi54bWxQSwECFAAUAAAACACHTuJAydEu/nYCAADyBAAADgAAAAAAAAABACAAAAAp&#10;AQAAZHJzL2Uyb0RvYy54bWxQSwUGAAAAAAYABgBZAQAAEQYAAAAA&#10;" adj="15860,5400">
                <v:fill on="t" focussize="0,0"/>
                <v:stroke weight="2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="宋体"/>
          <w:lang w:val="en-US" w:eastAsia="zh-CN"/>
        </w:rPr>
        <w:t xml:space="preserve">   </w:t>
      </w:r>
      <w:r>
        <w:drawing>
          <wp:inline distT="0" distB="0" distL="114300" distR="114300">
            <wp:extent cx="6188075" cy="2931795"/>
            <wp:effectExtent l="0" t="0" r="317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6182360" cy="2818130"/>
            <wp:effectExtent l="0" t="0" r="8890" b="1270"/>
            <wp:docPr id="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10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3360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C69B74"/>
    <w:multiLevelType w:val="singleLevel"/>
    <w:tmpl w:val="ABC69B7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36D02C8"/>
    <w:multiLevelType w:val="singleLevel"/>
    <w:tmpl w:val="C36D02C8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EC4A84B6"/>
    <w:multiLevelType w:val="singleLevel"/>
    <w:tmpl w:val="EC4A84B6"/>
    <w:lvl w:ilvl="0" w:tentative="0">
      <w:start w:val="3"/>
      <w:numFmt w:val="upperLetter"/>
      <w:suff w:val="space"/>
      <w:lvlText w:val="%1."/>
      <w:lvlJc w:val="left"/>
    </w:lvl>
  </w:abstractNum>
  <w:abstractNum w:abstractNumId="3">
    <w:nsid w:val="F095C6B0"/>
    <w:multiLevelType w:val="singleLevel"/>
    <w:tmpl w:val="F095C6B0"/>
    <w:lvl w:ilvl="0" w:tentative="0">
      <w:start w:val="7"/>
      <w:numFmt w:val="decimal"/>
      <w:suff w:val="space"/>
      <w:lvlText w:val="%1."/>
      <w:lvlJc w:val="left"/>
    </w:lvl>
  </w:abstractNum>
  <w:abstractNum w:abstractNumId="4">
    <w:nsid w:val="34F1A7FC"/>
    <w:multiLevelType w:val="singleLevel"/>
    <w:tmpl w:val="34F1A7FC"/>
    <w:lvl w:ilvl="0" w:tentative="0">
      <w:start w:val="8"/>
      <w:numFmt w:val="decimal"/>
      <w:suff w:val="space"/>
      <w:lvlText w:val="%1."/>
      <w:lvlJc w:val="left"/>
    </w:lvl>
  </w:abstractNum>
  <w:abstractNum w:abstractNumId="5">
    <w:nsid w:val="60F5BAFC"/>
    <w:multiLevelType w:val="singleLevel"/>
    <w:tmpl w:val="60F5BAF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A15DD"/>
    <w:rsid w:val="00873A12"/>
    <w:rsid w:val="01B94EDD"/>
    <w:rsid w:val="025C60BC"/>
    <w:rsid w:val="02726D04"/>
    <w:rsid w:val="0392015E"/>
    <w:rsid w:val="03A93C5F"/>
    <w:rsid w:val="03E8151B"/>
    <w:rsid w:val="04A05AFC"/>
    <w:rsid w:val="04AF75C8"/>
    <w:rsid w:val="05492B02"/>
    <w:rsid w:val="05A827D0"/>
    <w:rsid w:val="068F6966"/>
    <w:rsid w:val="06B75301"/>
    <w:rsid w:val="077C4FE4"/>
    <w:rsid w:val="080309FE"/>
    <w:rsid w:val="08080E3B"/>
    <w:rsid w:val="09CB22E3"/>
    <w:rsid w:val="0BE81E1F"/>
    <w:rsid w:val="0BEB51A8"/>
    <w:rsid w:val="0DCD2973"/>
    <w:rsid w:val="0E024FCA"/>
    <w:rsid w:val="0F2A26BE"/>
    <w:rsid w:val="0F5F249F"/>
    <w:rsid w:val="1146350B"/>
    <w:rsid w:val="12480E0E"/>
    <w:rsid w:val="131C06A6"/>
    <w:rsid w:val="14FB5DEC"/>
    <w:rsid w:val="153717ED"/>
    <w:rsid w:val="163B33A7"/>
    <w:rsid w:val="16446D73"/>
    <w:rsid w:val="179A15DD"/>
    <w:rsid w:val="179B430A"/>
    <w:rsid w:val="19000D5A"/>
    <w:rsid w:val="19873DC3"/>
    <w:rsid w:val="19B20CC6"/>
    <w:rsid w:val="1AB4148E"/>
    <w:rsid w:val="1AE02D6C"/>
    <w:rsid w:val="1B9C3695"/>
    <w:rsid w:val="1C110334"/>
    <w:rsid w:val="1E2E34DE"/>
    <w:rsid w:val="1E2E4E2D"/>
    <w:rsid w:val="1FB5033A"/>
    <w:rsid w:val="20BB616A"/>
    <w:rsid w:val="20E73ED4"/>
    <w:rsid w:val="216922E5"/>
    <w:rsid w:val="22774AA2"/>
    <w:rsid w:val="2381428B"/>
    <w:rsid w:val="23A75D7A"/>
    <w:rsid w:val="251E4EBE"/>
    <w:rsid w:val="253751EA"/>
    <w:rsid w:val="25B43844"/>
    <w:rsid w:val="25B6457B"/>
    <w:rsid w:val="26765D6A"/>
    <w:rsid w:val="26A3288B"/>
    <w:rsid w:val="272A6B77"/>
    <w:rsid w:val="278F1023"/>
    <w:rsid w:val="27DF4AED"/>
    <w:rsid w:val="28C205AC"/>
    <w:rsid w:val="299B12D5"/>
    <w:rsid w:val="2A3E1BE5"/>
    <w:rsid w:val="2C2A2AB8"/>
    <w:rsid w:val="2D465CF3"/>
    <w:rsid w:val="2E2627B5"/>
    <w:rsid w:val="2EC75DA4"/>
    <w:rsid w:val="2FDB12D6"/>
    <w:rsid w:val="33157CB2"/>
    <w:rsid w:val="3372728D"/>
    <w:rsid w:val="347279FC"/>
    <w:rsid w:val="34D57356"/>
    <w:rsid w:val="34E06240"/>
    <w:rsid w:val="358E0E09"/>
    <w:rsid w:val="35E71A65"/>
    <w:rsid w:val="366343FB"/>
    <w:rsid w:val="375574D1"/>
    <w:rsid w:val="382444A0"/>
    <w:rsid w:val="383F57AA"/>
    <w:rsid w:val="38500BBA"/>
    <w:rsid w:val="38506A88"/>
    <w:rsid w:val="39543F43"/>
    <w:rsid w:val="3C822F4C"/>
    <w:rsid w:val="3CB43EE8"/>
    <w:rsid w:val="3D790A8B"/>
    <w:rsid w:val="3EA85113"/>
    <w:rsid w:val="3EDB460D"/>
    <w:rsid w:val="3EDE3531"/>
    <w:rsid w:val="3FC86C59"/>
    <w:rsid w:val="40884F84"/>
    <w:rsid w:val="408F288A"/>
    <w:rsid w:val="40BA61D8"/>
    <w:rsid w:val="413E1176"/>
    <w:rsid w:val="415473E5"/>
    <w:rsid w:val="41A15386"/>
    <w:rsid w:val="4269456D"/>
    <w:rsid w:val="4271448D"/>
    <w:rsid w:val="42FE05AA"/>
    <w:rsid w:val="47A867D3"/>
    <w:rsid w:val="480107D0"/>
    <w:rsid w:val="48CD6222"/>
    <w:rsid w:val="49C940FC"/>
    <w:rsid w:val="49F404B9"/>
    <w:rsid w:val="4A9A5011"/>
    <w:rsid w:val="4B4F3FCF"/>
    <w:rsid w:val="4C3A4497"/>
    <w:rsid w:val="4D085C11"/>
    <w:rsid w:val="4DBB4D46"/>
    <w:rsid w:val="4DD50C1F"/>
    <w:rsid w:val="4F2517FF"/>
    <w:rsid w:val="50DB6CEC"/>
    <w:rsid w:val="50F34CAD"/>
    <w:rsid w:val="5201045D"/>
    <w:rsid w:val="52322C43"/>
    <w:rsid w:val="529965E1"/>
    <w:rsid w:val="52A92797"/>
    <w:rsid w:val="532615D2"/>
    <w:rsid w:val="5335086F"/>
    <w:rsid w:val="53B7051C"/>
    <w:rsid w:val="55271C33"/>
    <w:rsid w:val="553167C9"/>
    <w:rsid w:val="5561176B"/>
    <w:rsid w:val="562847E0"/>
    <w:rsid w:val="5862768C"/>
    <w:rsid w:val="59682851"/>
    <w:rsid w:val="59A07F5E"/>
    <w:rsid w:val="59AC4596"/>
    <w:rsid w:val="5A645E43"/>
    <w:rsid w:val="5A732563"/>
    <w:rsid w:val="5AB60D59"/>
    <w:rsid w:val="5AFE22A0"/>
    <w:rsid w:val="5B0F6153"/>
    <w:rsid w:val="5B4D4792"/>
    <w:rsid w:val="5C4D4E30"/>
    <w:rsid w:val="5CA3122D"/>
    <w:rsid w:val="5D7F01DA"/>
    <w:rsid w:val="5EF13B3C"/>
    <w:rsid w:val="5F49677C"/>
    <w:rsid w:val="5FAB6763"/>
    <w:rsid w:val="5FDF140B"/>
    <w:rsid w:val="60FC5DF2"/>
    <w:rsid w:val="6183495F"/>
    <w:rsid w:val="61AF0941"/>
    <w:rsid w:val="62BA2CFA"/>
    <w:rsid w:val="63BD72E1"/>
    <w:rsid w:val="64017940"/>
    <w:rsid w:val="6568089E"/>
    <w:rsid w:val="66772B35"/>
    <w:rsid w:val="697C61D7"/>
    <w:rsid w:val="69877DDF"/>
    <w:rsid w:val="699A42CC"/>
    <w:rsid w:val="6A230CA0"/>
    <w:rsid w:val="6B1E05DF"/>
    <w:rsid w:val="6B4862CE"/>
    <w:rsid w:val="6B8B350B"/>
    <w:rsid w:val="6BBB010D"/>
    <w:rsid w:val="6CAE1952"/>
    <w:rsid w:val="6D533E9D"/>
    <w:rsid w:val="6F871505"/>
    <w:rsid w:val="6FCE6839"/>
    <w:rsid w:val="70E47ADA"/>
    <w:rsid w:val="717D080A"/>
    <w:rsid w:val="724C3A64"/>
    <w:rsid w:val="724E2BCD"/>
    <w:rsid w:val="72C17B82"/>
    <w:rsid w:val="73272B28"/>
    <w:rsid w:val="73823D25"/>
    <w:rsid w:val="74AE0918"/>
    <w:rsid w:val="75D65D8D"/>
    <w:rsid w:val="769B1565"/>
    <w:rsid w:val="769F2D0A"/>
    <w:rsid w:val="77136249"/>
    <w:rsid w:val="77B8684D"/>
    <w:rsid w:val="77D96B7A"/>
    <w:rsid w:val="79B76717"/>
    <w:rsid w:val="79DA51CE"/>
    <w:rsid w:val="7A8A274E"/>
    <w:rsid w:val="7AA43575"/>
    <w:rsid w:val="7B1D5994"/>
    <w:rsid w:val="7B9E5CFC"/>
    <w:rsid w:val="7BCC3414"/>
    <w:rsid w:val="7D54616A"/>
    <w:rsid w:val="7D6F2A05"/>
    <w:rsid w:val="7E0E491B"/>
    <w:rsid w:val="7EE72CA6"/>
    <w:rsid w:val="7F0A654C"/>
    <w:rsid w:val="7F7C2EDE"/>
    <w:rsid w:val="7F991A5C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link w:val="25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paragraph" w:styleId="4">
    <w:name w:val="heading 2"/>
    <w:basedOn w:val="5"/>
    <w:next w:val="1"/>
    <w:link w:val="2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黑体"/>
      <w:b/>
      <w:sz w:val="32"/>
    </w:rPr>
  </w:style>
  <w:style w:type="paragraph" w:styleId="6">
    <w:name w:val="heading 3"/>
    <w:basedOn w:val="1"/>
    <w:next w:val="1"/>
    <w:link w:val="2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paragraph" w:styleId="7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5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8">
    <w:name w:val="Body Text"/>
    <w:basedOn w:val="1"/>
    <w:qFormat/>
    <w:uiPriority w:val="1"/>
    <w:pPr>
      <w:ind w:left="540"/>
    </w:pPr>
    <w:rPr>
      <w:rFonts w:ascii="等线" w:hAnsi="等线" w:eastAsia="等线" w:cs="等线"/>
      <w:sz w:val="21"/>
      <w:szCs w:val="21"/>
      <w:lang w:val="en-US" w:eastAsia="en-US" w:bidi="en-US"/>
    </w:r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unhideWhenUsed/>
    <w:qFormat/>
    <w:uiPriority w:val="99"/>
    <w:rPr>
      <w:color w:val="800080"/>
      <w:u w:val="single"/>
    </w:rPr>
  </w:style>
  <w:style w:type="character" w:styleId="19">
    <w:name w:val="Emphasis"/>
    <w:basedOn w:val="16"/>
    <w:qFormat/>
    <w:uiPriority w:val="0"/>
    <w:rPr>
      <w:i/>
    </w:rPr>
  </w:style>
  <w:style w:type="character" w:styleId="20">
    <w:name w:val="Hyperlink"/>
    <w:basedOn w:val="16"/>
    <w:qFormat/>
    <w:uiPriority w:val="0"/>
    <w:rPr>
      <w:color w:val="0000FF"/>
      <w:u w:val="single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="Times New Roman" w:hAnsi="Times New Roman"/>
      <w:szCs w:val="24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4">
    <w:name w:val="标题 3 Char"/>
    <w:link w:val="6"/>
    <w:qFormat/>
    <w:uiPriority w:val="0"/>
    <w:rPr>
      <w:rFonts w:ascii="Tahoma" w:hAnsi="Tahoma"/>
      <w:b/>
      <w:sz w:val="28"/>
    </w:rPr>
  </w:style>
  <w:style w:type="character" w:customStyle="1" w:styleId="25">
    <w:name w:val="标题 1 Char"/>
    <w:link w:val="3"/>
    <w:qFormat/>
    <w:uiPriority w:val="0"/>
    <w:rPr>
      <w:rFonts w:hint="eastAsia" w:ascii="Calibri" w:hAnsi="Calibri" w:eastAsia="宋体" w:cs="宋体"/>
      <w:b/>
      <w:kern w:val="44"/>
      <w:sz w:val="44"/>
      <w:szCs w:val="48"/>
      <w:lang w:bidi="ar"/>
    </w:rPr>
  </w:style>
  <w:style w:type="character" w:customStyle="1" w:styleId="26">
    <w:name w:val="标题 2 Char"/>
    <w:link w:val="4"/>
    <w:qFormat/>
    <w:uiPriority w:val="0"/>
    <w:rPr>
      <w:rFonts w:ascii="Calibri" w:hAnsi="Calibri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19</Pages>
  <Words>525</Words>
  <Characters>2313</Characters>
  <Lines>0</Lines>
  <Paragraphs>0</Paragraphs>
  <TotalTime>1</TotalTime>
  <ScaleCrop>false</ScaleCrop>
  <LinksUpToDate>false</LinksUpToDate>
  <CharactersWithSpaces>2867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2021-01-15T02:42:00Z</dcterms:created>
  <dc:creator>Administrator</dc:creator>
  <cp:lastModifiedBy>努力奋斗</cp:lastModifiedBy>
  <dcterms:modified xsi:type="dcterms:W3CDTF">2021-11-18T05:22:53Z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9569CBAF166943768F6B184612CFE744</vt:lpwstr>
  </property>
</Properties>
</file>